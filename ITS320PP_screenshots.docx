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2B6C" w:rsidRDefault="00266C7E">
      <w:pPr>
        <w:pStyle w:val="Heading1"/>
      </w:pPr>
      <w:r>
        <w:t>ITS320: Portfolio Project Screenshots</w:t>
      </w:r>
    </w:p>
    <w:p w:rsidR="00266C7E" w:rsidRDefault="00DB3573" w:rsidP="00266C7E">
      <w:r>
        <w:t xml:space="preserve">Vehicle Inventory Application: </w:t>
      </w:r>
      <w:r w:rsidR="00266C7E">
        <w:t>Robert T. Lancaster</w:t>
      </w:r>
      <w:bookmarkStart w:id="0" w:name="_GoBack"/>
      <w:bookmarkEnd w:id="0"/>
    </w:p>
    <w:p w:rsidR="00943FCB" w:rsidRDefault="009F296D" w:rsidP="00266C7E">
      <w:pPr>
        <w:rPr>
          <w:sz w:val="24"/>
          <w:szCs w:val="24"/>
        </w:rPr>
      </w:pPr>
      <w:r>
        <w:rPr>
          <w:sz w:val="24"/>
          <w:szCs w:val="24"/>
        </w:rPr>
        <w:t>Program start:</w:t>
      </w:r>
    </w:p>
    <w:p w:rsidR="009F296D" w:rsidRPr="00F103B9" w:rsidRDefault="00943FCB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t>&lt;</w:t>
      </w:r>
      <w:r w:rsidR="00884DE6" w:rsidRPr="00F103B9">
        <w:rPr>
          <w:b/>
          <w:color w:val="0070C0"/>
          <w:sz w:val="24"/>
          <w:szCs w:val="24"/>
        </w:rPr>
        <w:t>Application displays current inventory (empty on startup) and displays Main Menu&gt;</w:t>
      </w:r>
    </w:p>
    <w:p w:rsidR="00884DE6" w:rsidRPr="00884DE6" w:rsidRDefault="00884DE6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  <w:r w:rsidRPr="0016304F">
        <w:rPr>
          <w:sz w:val="24"/>
          <w:szCs w:val="24"/>
        </w:rPr>
        <w:drawing>
          <wp:inline distT="0" distB="0" distL="0" distR="0" wp14:anchorId="72ED30EC" wp14:editId="107ABBA8">
            <wp:extent cx="5943600" cy="227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Pr="00F103B9" w:rsidRDefault="00884DE6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lastRenderedPageBreak/>
        <w:t>&lt;Selection action 1 enters Add dialog.  Each field is prompted and complete vehicle is added to inventory list&gt;</w:t>
      </w:r>
    </w:p>
    <w:p w:rsidR="0016304F" w:rsidRDefault="0016304F" w:rsidP="00266C7E">
      <w:pPr>
        <w:rPr>
          <w:sz w:val="24"/>
          <w:szCs w:val="24"/>
        </w:rPr>
      </w:pPr>
      <w:r w:rsidRPr="0016304F">
        <w:rPr>
          <w:sz w:val="24"/>
          <w:szCs w:val="24"/>
        </w:rPr>
        <w:drawing>
          <wp:inline distT="0" distB="0" distL="0" distR="0" wp14:anchorId="128365B1" wp14:editId="10C5FDBF">
            <wp:extent cx="5943600" cy="553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4F" w:rsidRDefault="0016304F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Pr="00F103B9" w:rsidRDefault="00884DE6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lastRenderedPageBreak/>
        <w:t>&lt; Main Menu always has current inventory.  Adding a second vehicle&gt;</w:t>
      </w:r>
    </w:p>
    <w:p w:rsidR="0016304F" w:rsidRDefault="0016304F" w:rsidP="00266C7E">
      <w:pPr>
        <w:rPr>
          <w:sz w:val="24"/>
          <w:szCs w:val="24"/>
        </w:rPr>
      </w:pPr>
      <w:r w:rsidRPr="0016304F">
        <w:rPr>
          <w:sz w:val="24"/>
          <w:szCs w:val="24"/>
        </w:rPr>
        <w:drawing>
          <wp:inline distT="0" distB="0" distL="0" distR="0" wp14:anchorId="1C621BE5" wp14:editId="7B53445A">
            <wp:extent cx="5943600" cy="5507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Pr="00F103B9" w:rsidRDefault="00884DE6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lastRenderedPageBreak/>
        <w:t>&lt;Third vehicle is added&gt;</w:t>
      </w:r>
    </w:p>
    <w:p w:rsidR="0016304F" w:rsidRDefault="0016304F" w:rsidP="00266C7E">
      <w:pPr>
        <w:rPr>
          <w:sz w:val="24"/>
          <w:szCs w:val="24"/>
        </w:rPr>
      </w:pPr>
      <w:r w:rsidRPr="0016304F">
        <w:rPr>
          <w:sz w:val="24"/>
          <w:szCs w:val="24"/>
        </w:rPr>
        <w:drawing>
          <wp:inline distT="0" distB="0" distL="0" distR="0" wp14:anchorId="160C554E" wp14:editId="7E9ACBE5">
            <wp:extent cx="5943600" cy="5730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Default="00884DE6" w:rsidP="00266C7E">
      <w:pPr>
        <w:rPr>
          <w:sz w:val="24"/>
          <w:szCs w:val="24"/>
        </w:rPr>
      </w:pPr>
    </w:p>
    <w:p w:rsidR="00884DE6" w:rsidRPr="00F103B9" w:rsidRDefault="00884DE6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lastRenderedPageBreak/>
        <w:t>&lt;The Fiesta is such a great car, it is immediately purchased</w:t>
      </w:r>
      <w:r w:rsidR="00F103B9">
        <w:rPr>
          <w:b/>
          <w:color w:val="0070C0"/>
          <w:sz w:val="24"/>
          <w:szCs w:val="24"/>
        </w:rPr>
        <w:t xml:space="preserve"> and </w:t>
      </w:r>
      <w:r w:rsidRPr="00F103B9">
        <w:rPr>
          <w:b/>
          <w:color w:val="0070C0"/>
          <w:sz w:val="24"/>
          <w:szCs w:val="24"/>
        </w:rPr>
        <w:t>removed from inventory.</w:t>
      </w:r>
      <w:r w:rsidR="00F103B9">
        <w:rPr>
          <w:b/>
          <w:color w:val="0070C0"/>
          <w:sz w:val="24"/>
          <w:szCs w:val="24"/>
        </w:rPr>
        <w:t xml:space="preserve"> </w:t>
      </w:r>
      <w:r w:rsidRPr="00F103B9">
        <w:rPr>
          <w:b/>
          <w:color w:val="0070C0"/>
          <w:sz w:val="24"/>
          <w:szCs w:val="24"/>
        </w:rPr>
        <w:t>Note that inventory header reflects current program mode&gt;</w:t>
      </w:r>
    </w:p>
    <w:p w:rsidR="0016304F" w:rsidRDefault="0016304F" w:rsidP="00266C7E">
      <w:pPr>
        <w:rPr>
          <w:sz w:val="24"/>
          <w:szCs w:val="24"/>
        </w:rPr>
      </w:pPr>
      <w:r w:rsidRPr="0016304F">
        <w:rPr>
          <w:sz w:val="24"/>
          <w:szCs w:val="24"/>
        </w:rPr>
        <w:drawing>
          <wp:inline distT="0" distB="0" distL="0" distR="0" wp14:anchorId="30BD43B2" wp14:editId="4A0CBBFC">
            <wp:extent cx="5943600" cy="5080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6C" w:rsidRDefault="00F71C6C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Pr="00F103B9" w:rsidRDefault="00943FCB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t>&lt;Main Menu always shows current inventory. Selecting action 3 displays inventory with new header to reflect selection result.&gt;</w:t>
      </w:r>
    </w:p>
    <w:p w:rsidR="00F71C6C" w:rsidRDefault="00F71C6C" w:rsidP="00266C7E">
      <w:pPr>
        <w:rPr>
          <w:sz w:val="24"/>
          <w:szCs w:val="24"/>
        </w:rPr>
      </w:pPr>
      <w:r w:rsidRPr="00F71C6C">
        <w:rPr>
          <w:sz w:val="24"/>
          <w:szCs w:val="24"/>
        </w:rPr>
        <w:drawing>
          <wp:inline distT="0" distB="0" distL="0" distR="0" wp14:anchorId="457AF62C" wp14:editId="687A4594">
            <wp:extent cx="5943600" cy="4086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Pr="00F103B9" w:rsidRDefault="00943FCB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t xml:space="preserve">&lt;Perform vehicle attribute update (note that inventory list header </w:t>
      </w:r>
      <w:r w:rsidR="00884DE6" w:rsidRPr="00F103B9">
        <w:rPr>
          <w:b/>
          <w:color w:val="0070C0"/>
          <w:sz w:val="24"/>
          <w:szCs w:val="24"/>
        </w:rPr>
        <w:t>reflects current mode and selected vehicle has all attributes displayed for user</w:t>
      </w:r>
      <w:r w:rsidRPr="00F103B9">
        <w:rPr>
          <w:b/>
          <w:color w:val="0070C0"/>
          <w:sz w:val="24"/>
          <w:szCs w:val="24"/>
        </w:rPr>
        <w:t>)&gt;</w:t>
      </w:r>
    </w:p>
    <w:p w:rsidR="00F71C6C" w:rsidRDefault="00F71C6C" w:rsidP="00266C7E">
      <w:pPr>
        <w:rPr>
          <w:sz w:val="24"/>
          <w:szCs w:val="24"/>
        </w:rPr>
      </w:pPr>
      <w:r w:rsidRPr="00F71C6C">
        <w:rPr>
          <w:sz w:val="24"/>
          <w:szCs w:val="24"/>
        </w:rPr>
        <w:drawing>
          <wp:inline distT="0" distB="0" distL="0" distR="0" wp14:anchorId="03BF28B8" wp14:editId="22D7C75C">
            <wp:extent cx="5943600" cy="5069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Default="00943FCB" w:rsidP="00266C7E">
      <w:pPr>
        <w:rPr>
          <w:sz w:val="24"/>
          <w:szCs w:val="24"/>
        </w:rPr>
      </w:pPr>
    </w:p>
    <w:p w:rsidR="00943FCB" w:rsidRPr="00F103B9" w:rsidRDefault="00943FCB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lastRenderedPageBreak/>
        <w:t>&lt;</w:t>
      </w:r>
      <w:r w:rsidR="00884DE6" w:rsidRPr="00F103B9">
        <w:rPr>
          <w:b/>
          <w:color w:val="0070C0"/>
          <w:sz w:val="24"/>
          <w:szCs w:val="24"/>
        </w:rPr>
        <w:t xml:space="preserve"> Mileage (5) was u</w:t>
      </w:r>
      <w:r w:rsidRPr="00F103B9">
        <w:rPr>
          <w:b/>
          <w:color w:val="0070C0"/>
          <w:sz w:val="24"/>
          <w:szCs w:val="24"/>
        </w:rPr>
        <w:t>pdate</w:t>
      </w:r>
      <w:r w:rsidR="00884DE6" w:rsidRPr="00F103B9">
        <w:rPr>
          <w:b/>
          <w:color w:val="0070C0"/>
          <w:sz w:val="24"/>
          <w:szCs w:val="24"/>
        </w:rPr>
        <w:t>d. Now</w:t>
      </w:r>
      <w:r w:rsidRPr="00F103B9">
        <w:rPr>
          <w:b/>
          <w:color w:val="0070C0"/>
          <w:sz w:val="24"/>
          <w:szCs w:val="24"/>
        </w:rPr>
        <w:t xml:space="preserve"> </w:t>
      </w:r>
      <w:r w:rsidR="00884DE6" w:rsidRPr="00F103B9">
        <w:rPr>
          <w:b/>
          <w:color w:val="0070C0"/>
          <w:sz w:val="24"/>
          <w:szCs w:val="24"/>
        </w:rPr>
        <w:t>the color</w:t>
      </w:r>
      <w:r w:rsidRPr="00F103B9">
        <w:rPr>
          <w:b/>
          <w:color w:val="0070C0"/>
          <w:sz w:val="24"/>
          <w:szCs w:val="24"/>
        </w:rPr>
        <w:t xml:space="preserve"> attribute </w:t>
      </w:r>
      <w:r w:rsidR="00884DE6" w:rsidRPr="00F103B9">
        <w:rPr>
          <w:b/>
          <w:color w:val="0070C0"/>
          <w:sz w:val="24"/>
          <w:szCs w:val="24"/>
        </w:rPr>
        <w:t xml:space="preserve">is edited </w:t>
      </w:r>
      <w:r w:rsidRPr="00F103B9">
        <w:rPr>
          <w:b/>
          <w:color w:val="0070C0"/>
          <w:sz w:val="24"/>
          <w:szCs w:val="24"/>
        </w:rPr>
        <w:t>for selected vehicle. Exit Edit mode and return to Main Menu&gt;</w:t>
      </w:r>
    </w:p>
    <w:p w:rsidR="00F71C6C" w:rsidRDefault="00F71C6C" w:rsidP="00266C7E">
      <w:pPr>
        <w:rPr>
          <w:sz w:val="24"/>
          <w:szCs w:val="24"/>
        </w:rPr>
      </w:pPr>
      <w:r w:rsidRPr="00F71C6C">
        <w:rPr>
          <w:sz w:val="24"/>
          <w:szCs w:val="24"/>
        </w:rPr>
        <w:drawing>
          <wp:inline distT="0" distB="0" distL="0" distR="0" wp14:anchorId="28AFE68F" wp14:editId="572A25B5">
            <wp:extent cx="5943600" cy="3171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B" w:rsidRPr="00F103B9" w:rsidRDefault="00943FCB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t>&lt;Main menu: Option 5 export data to file (name specified by user)&gt;</w:t>
      </w:r>
    </w:p>
    <w:p w:rsidR="00F71C6C" w:rsidRDefault="00943FCB" w:rsidP="00266C7E">
      <w:pPr>
        <w:rPr>
          <w:sz w:val="24"/>
          <w:szCs w:val="24"/>
        </w:rPr>
      </w:pPr>
      <w:r w:rsidRPr="00943FCB">
        <w:rPr>
          <w:sz w:val="24"/>
          <w:szCs w:val="24"/>
        </w:rPr>
        <w:drawing>
          <wp:inline distT="0" distB="0" distL="0" distR="0" wp14:anchorId="66EC30E3" wp14:editId="5CF49213">
            <wp:extent cx="5943600" cy="2347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Default="00943FCB" w:rsidP="00266C7E">
      <w:pPr>
        <w:rPr>
          <w:b/>
          <w:sz w:val="24"/>
          <w:szCs w:val="24"/>
        </w:rPr>
      </w:pPr>
    </w:p>
    <w:p w:rsidR="00943FCB" w:rsidRPr="00F103B9" w:rsidRDefault="00943FCB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t>&lt;Quit program and verify file output.&gt;</w:t>
      </w:r>
    </w:p>
    <w:p w:rsidR="00943FCB" w:rsidRDefault="00943FCB" w:rsidP="00266C7E">
      <w:pPr>
        <w:rPr>
          <w:sz w:val="24"/>
          <w:szCs w:val="24"/>
        </w:rPr>
      </w:pPr>
      <w:r w:rsidRPr="00943FCB">
        <w:rPr>
          <w:sz w:val="24"/>
          <w:szCs w:val="24"/>
        </w:rPr>
        <w:drawing>
          <wp:inline distT="0" distB="0" distL="0" distR="0" wp14:anchorId="061FC6C8" wp14:editId="0B3381A4">
            <wp:extent cx="5943600" cy="2948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4F" w:rsidRPr="00F103B9" w:rsidRDefault="001B464C" w:rsidP="00266C7E">
      <w:pPr>
        <w:rPr>
          <w:b/>
          <w:color w:val="0070C0"/>
          <w:sz w:val="24"/>
          <w:szCs w:val="24"/>
        </w:rPr>
      </w:pPr>
      <w:r w:rsidRPr="00F103B9">
        <w:rPr>
          <w:b/>
          <w:color w:val="0070C0"/>
          <w:sz w:val="24"/>
          <w:szCs w:val="24"/>
        </w:rPr>
        <w:t>&lt; File shows inventory contents at time file written. &gt;</w:t>
      </w:r>
    </w:p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DB3573" w:rsidRDefault="00DB3573" w:rsidP="00266C7E"/>
    <w:p w:rsidR="00132B6C" w:rsidRDefault="00132B6C" w:rsidP="00DB3573">
      <w:pPr>
        <w:pStyle w:val="ListBullet"/>
        <w:numPr>
          <w:ilvl w:val="0"/>
          <w:numId w:val="0"/>
        </w:numPr>
      </w:pPr>
    </w:p>
    <w:sectPr w:rsidR="00132B6C">
      <w:footerReference w:type="default" r:id="rId17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4EF5" w:rsidRDefault="00AC4EF5">
      <w:r>
        <w:separator/>
      </w:r>
    </w:p>
    <w:p w:rsidR="00AC4EF5" w:rsidRDefault="00AC4EF5"/>
  </w:endnote>
  <w:endnote w:type="continuationSeparator" w:id="0">
    <w:p w:rsidR="00AC4EF5" w:rsidRDefault="00AC4EF5">
      <w:r>
        <w:continuationSeparator/>
      </w:r>
    </w:p>
    <w:p w:rsidR="00AC4EF5" w:rsidRDefault="00AC4E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32B6C" w:rsidRDefault="00AC4EF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4EF5" w:rsidRDefault="00AC4EF5">
      <w:r>
        <w:separator/>
      </w:r>
    </w:p>
    <w:p w:rsidR="00AC4EF5" w:rsidRDefault="00AC4EF5"/>
  </w:footnote>
  <w:footnote w:type="continuationSeparator" w:id="0">
    <w:p w:rsidR="00AC4EF5" w:rsidRDefault="00AC4EF5">
      <w:r>
        <w:continuationSeparator/>
      </w:r>
    </w:p>
    <w:p w:rsidR="00AC4EF5" w:rsidRDefault="00AC4EF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C7E"/>
    <w:rsid w:val="00132B6C"/>
    <w:rsid w:val="0016304F"/>
    <w:rsid w:val="001B464C"/>
    <w:rsid w:val="00266C7E"/>
    <w:rsid w:val="00884DE6"/>
    <w:rsid w:val="00943FCB"/>
    <w:rsid w:val="009F296D"/>
    <w:rsid w:val="00AC4EF5"/>
    <w:rsid w:val="00DB3573"/>
    <w:rsid w:val="00F103B9"/>
    <w:rsid w:val="00F71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95366"/>
  <w15:chartTrackingRefBased/>
  <w15:docId w15:val="{30812C62-2F86-1D4A-8642-6902C2C13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athoderay/Library/Containers/com.microsoft.Word/Data/Library/Application%20Support/Microsoft/Office/16.0/DTS/en-US%7b0ACE8861-DFB2-274C-8889-8BD80BB53DE1%7d/%7b2A545716-8E42-A245-A28F-C9AB70CDA354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34</TotalTime>
  <Pages>9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Lancaster</dc:creator>
  <cp:keywords/>
  <dc:description/>
  <cp:lastModifiedBy>Robert Lancaster</cp:lastModifiedBy>
  <cp:revision>3</cp:revision>
  <dcterms:created xsi:type="dcterms:W3CDTF">2020-01-05T17:30:00Z</dcterms:created>
  <dcterms:modified xsi:type="dcterms:W3CDTF">2020-01-05T19:06:00Z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